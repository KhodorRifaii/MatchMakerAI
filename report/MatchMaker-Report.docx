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0446AF6B" wp14:editId="26C45C9C">
            <wp:extent cx="3657600" cy="5486400"/>
            <wp:effectExtent l="0" t="0" r="0" b="0"/>
            <wp:docPr id="22" name="Picture 1" descr="Bright blue glacial lake surrounded by white ice on a dark moun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:rsidR="00C6554A" w:rsidRDefault="00F16F28" w:rsidP="00F16F28">
      <w:pPr>
        <w:pStyle w:val="Title"/>
      </w:pPr>
      <w:r>
        <w:t>Match Maker AI</w:t>
      </w:r>
      <w:bookmarkStart w:id="5" w:name="_GoBack"/>
      <w:bookmarkEnd w:id="5"/>
    </w:p>
    <w:p w:rsidR="00C6554A" w:rsidRPr="00D5413C" w:rsidRDefault="00C6554A" w:rsidP="00F16F28">
      <w:pPr>
        <w:pStyle w:val="Subtitle"/>
      </w:pPr>
    </w:p>
    <w:p w:rsidR="002C74C0" w:rsidRDefault="004B21DE" w:rsidP="004B21DE">
      <w:pPr>
        <w:pStyle w:val="ContactInfo"/>
      </w:pPr>
      <w:r>
        <w:t xml:space="preserve">Khodor </w:t>
      </w:r>
      <w:proofErr w:type="spellStart"/>
      <w:r>
        <w:t>Rifaii</w:t>
      </w:r>
      <w:proofErr w:type="spellEnd"/>
      <w:r w:rsidR="00C6554A">
        <w:t xml:space="preserve"> | </w:t>
      </w:r>
      <w:r>
        <w:t xml:space="preserve"> </w:t>
      </w:r>
      <w:r w:rsidR="00C6554A" w:rsidRPr="00D5413C">
        <w:t xml:space="preserve"> </w:t>
      </w:r>
      <w:r>
        <w:t>10/12/2025</w:t>
      </w:r>
    </w:p>
    <w:p w:rsidR="004B21DE" w:rsidRDefault="004B21DE" w:rsidP="004B21DE">
      <w:pPr>
        <w:pStyle w:val="ContactInfo"/>
      </w:pPr>
    </w:p>
    <w:p w:rsidR="004B21DE" w:rsidRDefault="004B21DE" w:rsidP="004B21DE">
      <w:pPr>
        <w:pStyle w:val="ContactInfo"/>
      </w:pPr>
    </w:p>
    <w:p w:rsidR="004B21DE" w:rsidRDefault="004B21DE" w:rsidP="004B21DE">
      <w:pPr>
        <w:pStyle w:val="ContactInfo"/>
      </w:pPr>
    </w:p>
    <w:p w:rsidR="004B21DE" w:rsidRDefault="004B21DE" w:rsidP="004B21DE">
      <w:pPr>
        <w:pStyle w:val="ContactInfo"/>
      </w:pPr>
    </w:p>
    <w:p w:rsidR="004B21DE" w:rsidRDefault="004B21DE" w:rsidP="004B21DE">
      <w:pPr>
        <w:pStyle w:val="ContactInfo"/>
      </w:pP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MatchMakerAI</w:t>
      </w:r>
      <w:proofErr w:type="spellEnd"/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— Predicting Relationship Status on </w:t>
      </w:r>
      <w:proofErr w:type="spellStart"/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OKCupid</w:t>
      </w:r>
      <w:proofErr w:type="spell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4B21D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Professional Data Science Report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1. Introduction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Online dating platforms utilize user-generated content to optimize matchmaking and improve user engagement.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This project investigates whether profile information from </w:t>
      </w:r>
      <w:proofErr w:type="spellStart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OKCupid</w:t>
      </w:r>
      <w:proofErr w:type="spell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can be used to accurately classify a user’s relationship status.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Build a machine learning model that predicts whether a user is </w:t>
      </w:r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single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</w:t>
      </w:r>
      <w:proofErr w:type="spellStart"/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not</w:t>
      </w:r>
      <w:proofErr w:type="spellEnd"/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single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based on demographic features and personal essay responses.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2. Dataset Description</w:t>
      </w:r>
    </w:p>
    <w:p w:rsidR="004B21DE" w:rsidRPr="004B21DE" w:rsidRDefault="004B21DE" w:rsidP="004B2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Source: </w:t>
      </w:r>
      <w:proofErr w:type="spellStart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OKCupid</w:t>
      </w:r>
      <w:proofErr w:type="spell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public dataset</w:t>
      </w:r>
    </w:p>
    <w:p w:rsidR="004B21DE" w:rsidRPr="004B21DE" w:rsidRDefault="004B21DE" w:rsidP="004B2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Records: ~60,000 users</w:t>
      </w:r>
    </w:p>
    <w:p w:rsidR="004B21DE" w:rsidRPr="004B21DE" w:rsidRDefault="004B21DE" w:rsidP="004B2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Features used:</w:t>
      </w:r>
    </w:p>
    <w:p w:rsidR="004B21DE" w:rsidRPr="004B21DE" w:rsidRDefault="004B21DE" w:rsidP="004B21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Personal essays (text)</w:t>
      </w:r>
    </w:p>
    <w:p w:rsidR="004B21DE" w:rsidRPr="004B21DE" w:rsidRDefault="004B21DE" w:rsidP="004B21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Age (numeric)</w:t>
      </w:r>
    </w:p>
    <w:p w:rsidR="004B21DE" w:rsidRPr="004B21DE" w:rsidRDefault="004B21DE" w:rsidP="004B21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Height (numeric)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Target variable categories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The original status categories were consolidated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015"/>
      </w:tblGrid>
      <w:tr w:rsidR="004B21DE" w:rsidRPr="004B21DE" w:rsidTr="004B2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New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single, available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single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seeing someone, married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not</w:t>
            </w:r>
            <w:proofErr w:type="spellEnd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single</w:t>
            </w:r>
          </w:p>
        </w:tc>
      </w:tr>
    </w:tbl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 Data Preprocessing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✔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Removed categories with insufficient frequency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✔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Merged essays into one full-text column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✔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Filled or removed missing values when needed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✔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Standardized numerical columns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✔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Removed outlier ages (80+)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 Class Imbalance Issue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Severe imbalance originally: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735"/>
      </w:tblGrid>
      <w:tr w:rsidR="004B21DE" w:rsidRPr="004B21DE" w:rsidTr="004B2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Count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55,696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not</w:t>
            </w:r>
            <w:proofErr w:type="spellEnd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single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2,064</w:t>
            </w:r>
          </w:p>
        </w:tc>
      </w:tr>
    </w:tbl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The initial model failed completely for “</w:t>
      </w:r>
      <w:proofErr w:type="spellStart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not</w:t>
      </w:r>
      <w:proofErr w:type="spell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single”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(Recall = 0.00 → predicted everyone as single)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5. Data Balancing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Oversampled </w:t>
      </w:r>
      <w:proofErr w:type="spellStart"/>
      <w:r w:rsidRPr="004B21DE">
        <w:rPr>
          <w:rFonts w:ascii="Courier New" w:eastAsia="Times New Roman" w:hAnsi="Courier New" w:cs="Courier New"/>
          <w:color w:val="auto"/>
          <w:sz w:val="20"/>
          <w:szCs w:val="20"/>
        </w:rPr>
        <w:t>not</w:t>
      </w:r>
      <w:proofErr w:type="spellEnd"/>
      <w:r w:rsidRPr="004B21DE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single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</w:t>
      </w:r>
      <w:proofErr w:type="spellStart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sklearn</w:t>
      </w:r>
      <w:proofErr w:type="spell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match majority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322"/>
      </w:tblGrid>
      <w:tr w:rsidR="004B21DE" w:rsidRPr="004B21DE" w:rsidTr="004B2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Count After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57,560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not</w:t>
            </w:r>
            <w:proofErr w:type="spellEnd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single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57,560</w:t>
            </w:r>
          </w:p>
        </w:tc>
      </w:tr>
    </w:tbl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Ensured fair model learning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 Modeling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342"/>
      </w:tblGrid>
      <w:tr w:rsidR="004B21DE" w:rsidRPr="004B21DE" w:rsidTr="004B2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Text Vectorization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TF-IDF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Scale numeric features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StandardScaler</w:t>
            </w:r>
            <w:proofErr w:type="spellEnd"/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Logistic Regression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Stratified train/test split</w:t>
            </w:r>
          </w:p>
        </w:tc>
      </w:tr>
    </w:tbl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7. Final Evaluation Results 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Accuracy: 0.86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41"/>
        <w:gridCol w:w="662"/>
      </w:tblGrid>
      <w:tr w:rsidR="004B21DE" w:rsidRPr="004B21DE" w:rsidTr="004B2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not</w:t>
            </w:r>
            <w:proofErr w:type="spellEnd"/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single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single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0.90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0.81</w:t>
            </w:r>
          </w:p>
        </w:tc>
      </w:tr>
      <w:tr w:rsidR="004B21DE" w:rsidRPr="004B21DE" w:rsidTr="004B2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:rsidR="004B21DE" w:rsidRPr="004B21DE" w:rsidRDefault="004B21DE" w:rsidP="004B21D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21D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0.85</w:t>
            </w:r>
          </w:p>
        </w:tc>
      </w:tr>
    </w:tbl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Segoe UI Symbol" w:eastAsia="Times New Roman" w:hAnsi="Segoe UI Symbol" w:cs="Segoe UI Symbol"/>
          <w:color w:val="auto"/>
          <w:sz w:val="24"/>
          <w:szCs w:val="24"/>
        </w:rPr>
        <w:t>➡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Balanced </w:t>
      </w:r>
      <w:proofErr w:type="gramStart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performance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model</w:t>
      </w:r>
      <w:proofErr w:type="gramEnd"/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 longer biased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The confusion matrix confirms strong predictions on both classes.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8. Key Insights</w:t>
      </w:r>
    </w:p>
    <w:p w:rsidR="004B21DE" w:rsidRPr="004B21DE" w:rsidRDefault="004B21DE" w:rsidP="004B2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Text essays provide valuable behavioral signals</w:t>
      </w:r>
    </w:p>
    <w:p w:rsidR="004B21DE" w:rsidRPr="004B21DE" w:rsidRDefault="004B21DE" w:rsidP="004B2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Balancing improves fairness and usability</w:t>
      </w:r>
    </w:p>
    <w:p w:rsidR="004B21DE" w:rsidRPr="004B21DE" w:rsidRDefault="004B21DE" w:rsidP="004B2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Recall is more important than accuracy for dating apps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9. Conclusion</w:t>
      </w:r>
    </w:p>
    <w:p w:rsidR="004B21DE" w:rsidRPr="004B21DE" w:rsidRDefault="004B21DE" w:rsidP="004B2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We successfully built a predictive system capable of accurately identifying users’ relationship status from profile data.</w:t>
      </w: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The model demonstrates effective performance and real-world applicability for matchmaking recommendations.</w:t>
      </w:r>
    </w:p>
    <w:p w:rsidR="004B21DE" w:rsidRPr="004B21DE" w:rsidRDefault="004B21DE" w:rsidP="004B21DE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21DE" w:rsidRPr="004B21DE" w:rsidRDefault="004B21DE" w:rsidP="004B2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B21D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10. Future Improvements</w:t>
      </w:r>
    </w:p>
    <w:p w:rsidR="004B21DE" w:rsidRPr="004B21DE" w:rsidRDefault="004B21DE" w:rsidP="004B2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Use more advanced NLP (sentiment, topic extraction, embedding)</w:t>
      </w:r>
    </w:p>
    <w:p w:rsidR="004B21DE" w:rsidRPr="004B21DE" w:rsidRDefault="004B21DE" w:rsidP="004B2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Test other ML models (SVM, Random Forest, Deep Learning)</w:t>
      </w:r>
    </w:p>
    <w:p w:rsidR="004B21DE" w:rsidRPr="004B21DE" w:rsidRDefault="004B21DE" w:rsidP="004B2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21DE">
        <w:rPr>
          <w:rFonts w:ascii="Times New Roman" w:eastAsia="Times New Roman" w:hAnsi="Times New Roman" w:cs="Times New Roman"/>
          <w:color w:val="auto"/>
          <w:sz w:val="24"/>
          <w:szCs w:val="24"/>
        </w:rPr>
        <w:t>Add user interaction-based features for better matchmaking</w:t>
      </w:r>
    </w:p>
    <w:p w:rsidR="004B21DE" w:rsidRDefault="004B21DE" w:rsidP="004B21DE">
      <w:pPr>
        <w:pStyle w:val="ContactInfo"/>
      </w:pPr>
    </w:p>
    <w:sectPr w:rsidR="004B21DE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56B" w:rsidRDefault="00C5656B" w:rsidP="00C6554A">
      <w:pPr>
        <w:spacing w:before="0" w:after="0" w:line="240" w:lineRule="auto"/>
      </w:pPr>
      <w:r>
        <w:separator/>
      </w:r>
    </w:p>
  </w:endnote>
  <w:endnote w:type="continuationSeparator" w:id="0">
    <w:p w:rsidR="00C5656B" w:rsidRDefault="00C5656B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16F2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56B" w:rsidRDefault="00C5656B" w:rsidP="00C6554A">
      <w:pPr>
        <w:spacing w:before="0" w:after="0" w:line="240" w:lineRule="auto"/>
      </w:pPr>
      <w:r>
        <w:separator/>
      </w:r>
    </w:p>
  </w:footnote>
  <w:footnote w:type="continuationSeparator" w:id="0">
    <w:p w:rsidR="00C5656B" w:rsidRDefault="00C5656B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7901B10"/>
    <w:multiLevelType w:val="multilevel"/>
    <w:tmpl w:val="F5B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57ABD"/>
    <w:multiLevelType w:val="multilevel"/>
    <w:tmpl w:val="115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60AD3"/>
    <w:multiLevelType w:val="multilevel"/>
    <w:tmpl w:val="F8A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5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1DE"/>
    <w:rsid w:val="002554CD"/>
    <w:rsid w:val="00293B83"/>
    <w:rsid w:val="002B4294"/>
    <w:rsid w:val="00333D0D"/>
    <w:rsid w:val="004B21DE"/>
    <w:rsid w:val="004C049F"/>
    <w:rsid w:val="005000E2"/>
    <w:rsid w:val="006A3CE7"/>
    <w:rsid w:val="00C5656B"/>
    <w:rsid w:val="00C6554A"/>
    <w:rsid w:val="00ED7C44"/>
    <w:rsid w:val="00F1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7D896"/>
  <w15:chartTrackingRefBased/>
  <w15:docId w15:val="{5D8CF1FC-613A-4472-BBD7-B25D8BE7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4B2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B21DE"/>
    <w:rPr>
      <w:b/>
      <w:bCs/>
    </w:rPr>
  </w:style>
  <w:style w:type="character" w:styleId="Emphasis">
    <w:name w:val="Emphasis"/>
    <w:basedOn w:val="DefaultParagraphFont"/>
    <w:uiPriority w:val="20"/>
    <w:qFormat/>
    <w:rsid w:val="004B21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9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6181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3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khodor rifai</dc:creator>
  <cp:keywords/>
  <dc:description/>
  <cp:lastModifiedBy>khodor rifai</cp:lastModifiedBy>
  <cp:revision>2</cp:revision>
  <dcterms:created xsi:type="dcterms:W3CDTF">2025-12-10T15:26:00Z</dcterms:created>
  <dcterms:modified xsi:type="dcterms:W3CDTF">2025-12-10T15:29:00Z</dcterms:modified>
</cp:coreProperties>
</file>